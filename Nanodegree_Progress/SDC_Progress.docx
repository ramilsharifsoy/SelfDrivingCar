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B69A51" w14:textId="37598FF6" w:rsidR="00C976B1" w:rsidRDefault="0066310B" w:rsidP="00973A5B">
      <w:pPr>
        <w:pStyle w:val="Title"/>
        <w:jc w:val="center"/>
      </w:pPr>
      <w:r>
        <w:t>SELF DRIVING CAR</w:t>
      </w:r>
      <w:r w:rsidR="00002601">
        <w:t xml:space="preserve"> engineer nd</w:t>
      </w:r>
    </w:p>
    <w:p w14:paraId="364AFBC7" w14:textId="77777777" w:rsidR="00B23B2D" w:rsidRDefault="0066310B" w:rsidP="00973A5B">
      <w:pPr>
        <w:pStyle w:val="Subtitle"/>
        <w:jc w:val="center"/>
        <w:rPr>
          <w:caps w:val="0"/>
          <w:color w:val="595959" w:themeColor="text1" w:themeTint="A6"/>
          <w:sz w:val="22"/>
          <w:szCs w:val="22"/>
        </w:rPr>
      </w:pPr>
      <w:r>
        <w:t>RAMIL SHARIFSOY</w:t>
      </w:r>
      <w:r w:rsidR="00973A5B">
        <w:t xml:space="preserve"> | UDACITY | MAY 25, 2017 | COURSE PLAN</w:t>
      </w:r>
    </w:p>
    <w:p w14:paraId="75A9DFC6" w14:textId="77777777" w:rsidR="001069F9" w:rsidRPr="00B23B2D" w:rsidRDefault="00973A5B" w:rsidP="00973A5B">
      <w:pPr>
        <w:rPr>
          <w:caps/>
        </w:rPr>
      </w:pPr>
      <w:r>
        <w:rPr>
          <w:caps/>
          <w:noProof/>
          <w:lang w:eastAsia="en-US"/>
        </w:rPr>
        <w:drawing>
          <wp:inline distT="0" distB="0" distL="0" distR="0" wp14:anchorId="2243CFCD" wp14:editId="1E87B248">
            <wp:extent cx="6126480" cy="22320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5-25 at 11.39.15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skListTable"/>
        <w:tblW w:w="5000" w:type="pct"/>
        <w:tblInd w:w="5" w:type="dxa"/>
        <w:tblLook w:val="04A0" w:firstRow="1" w:lastRow="0" w:firstColumn="1" w:lastColumn="0" w:noHBand="0" w:noVBand="1"/>
        <w:tblDescription w:val="Task List including task, due date, done and initials"/>
      </w:tblPr>
      <w:tblGrid>
        <w:gridCol w:w="5755"/>
        <w:gridCol w:w="1620"/>
        <w:gridCol w:w="1080"/>
        <w:gridCol w:w="1183"/>
      </w:tblGrid>
      <w:tr w:rsidR="00C976B1" w14:paraId="246EBF6D" w14:textId="77777777" w:rsidTr="00A124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sdt>
          <w:sdtPr>
            <w:alias w:val="Task:"/>
            <w:tag w:val="Task:"/>
            <w:id w:val="198206160"/>
            <w:placeholder>
              <w:docPart w:val="6B7604DD0A86854A95358A48FAA794AC"/>
            </w:placeholder>
            <w:temporary/>
            <w:showingPlcHdr/>
            <w15:appearance w15:val="hidden"/>
          </w:sdtPr>
          <w:sdtEndPr/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5755" w:type="dxa"/>
                <w:tcBorders>
                  <w:bottom w:val="single" w:sz="4" w:space="0" w:color="7F7F7F" w:themeColor="text1" w:themeTint="80"/>
                </w:tcBorders>
                <w:shd w:val="clear" w:color="auto" w:fill="475C18" w:themeFill="accent2" w:themeFillShade="80"/>
                <w:vAlign w:val="bottom"/>
              </w:tcPr>
              <w:p w14:paraId="10FAB102" w14:textId="77777777" w:rsidR="00C976B1" w:rsidRDefault="00A124EC" w:rsidP="00A124EC">
                <w:r>
                  <w:t>Task</w:t>
                </w:r>
              </w:p>
            </w:tc>
          </w:sdtContent>
        </w:sdt>
        <w:tc>
          <w:tcPr>
            <w:tcW w:w="1620" w:type="dxa"/>
            <w:vAlign w:val="bottom"/>
          </w:tcPr>
          <w:p w14:paraId="7C6559C9" w14:textId="77777777" w:rsidR="00C976B1" w:rsidRDefault="005C0958" w:rsidP="00A124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sdt>
              <w:sdtPr>
                <w:alias w:val="Due date:"/>
                <w:tag w:val="Due date:"/>
                <w:id w:val="1069231499"/>
                <w:placeholder>
                  <w:docPart w:val="6575254FAAF5194C8E8FCA17904030AE"/>
                </w:placeholder>
                <w:temporary/>
                <w:showingPlcHdr/>
                <w15:appearance w15:val="hidden"/>
              </w:sdtPr>
              <w:sdtEndPr/>
              <w:sdtContent>
                <w:r w:rsidR="00A124EC">
                  <w:t>Due Date</w:t>
                </w:r>
              </w:sdtContent>
            </w:sdt>
          </w:p>
        </w:tc>
        <w:tc>
          <w:tcPr>
            <w:tcW w:w="1080" w:type="dxa"/>
            <w:vAlign w:val="bottom"/>
          </w:tcPr>
          <w:p w14:paraId="57327FD6" w14:textId="77777777" w:rsidR="00C976B1" w:rsidRDefault="005C0958" w:rsidP="00A124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sdt>
              <w:sdtPr>
                <w:alias w:val="DONE:"/>
                <w:tag w:val="DONE:"/>
                <w:id w:val="200599063"/>
                <w:placeholder>
                  <w:docPart w:val="B6C866BD4CE47640B1259558579A3B64"/>
                </w:placeholder>
                <w:temporary/>
                <w:showingPlcHdr/>
                <w15:appearance w15:val="hidden"/>
              </w:sdtPr>
              <w:sdtEndPr/>
              <w:sdtContent>
                <w:r w:rsidR="00A124EC">
                  <w:t>Done</w:t>
                </w:r>
              </w:sdtContent>
            </w:sdt>
          </w:p>
        </w:tc>
        <w:tc>
          <w:tcPr>
            <w:tcW w:w="1183" w:type="dxa"/>
            <w:tcBorders>
              <w:bottom w:val="single" w:sz="4" w:space="0" w:color="7F7F7F" w:themeColor="text1" w:themeTint="80"/>
            </w:tcBorders>
            <w:shd w:val="clear" w:color="auto" w:fill="9A0E36" w:themeFill="accent4" w:themeFillShade="80"/>
            <w:vAlign w:val="bottom"/>
          </w:tcPr>
          <w:p w14:paraId="475F0C7C" w14:textId="77777777" w:rsidR="00C976B1" w:rsidRDefault="005C0958" w:rsidP="00A124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sdt>
              <w:sdtPr>
                <w:alias w:val="Initials:"/>
                <w:tag w:val="Initials:"/>
                <w:id w:val="-1682498517"/>
                <w:placeholder>
                  <w:docPart w:val="2A59BE78D0E84F41BDCFB70E350BCF5D"/>
                </w:placeholder>
                <w:temporary/>
                <w:showingPlcHdr/>
                <w15:appearance w15:val="hidden"/>
              </w:sdtPr>
              <w:sdtEndPr/>
              <w:sdtContent>
                <w:r w:rsidR="00A124EC">
                  <w:t>Initials</w:t>
                </w:r>
              </w:sdtContent>
            </w:sdt>
          </w:p>
        </w:tc>
      </w:tr>
      <w:tr w:rsidR="00C976B1" w14:paraId="3918809F" w14:textId="77777777" w:rsidTr="00A124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47B26BEC" w14:textId="3B51A9EB" w:rsidR="00C976B1" w:rsidRDefault="009A48CB" w:rsidP="009A48CB">
            <w:pPr>
              <w:pStyle w:val="ListParagraph"/>
              <w:numPr>
                <w:ilvl w:val="0"/>
                <w:numId w:val="11"/>
              </w:numPr>
            </w:pPr>
            <w:r>
              <w:t>Computer Vision and Deep Learning</w:t>
            </w:r>
          </w:p>
        </w:tc>
        <w:tc>
          <w:tcPr>
            <w:tcW w:w="1620" w:type="dxa"/>
          </w:tcPr>
          <w:p w14:paraId="22E326D6" w14:textId="77777777" w:rsidR="00C976B1" w:rsidRDefault="00C976B1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7F559B02" w14:textId="77777777" w:rsidR="00C976B1" w:rsidRDefault="00C976B1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3" w:type="dxa"/>
          </w:tcPr>
          <w:p w14:paraId="12288F92" w14:textId="77777777" w:rsidR="00C976B1" w:rsidRDefault="00C976B1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976B1" w14:paraId="45D4B8B5" w14:textId="77777777" w:rsidTr="00A124E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7C0B3085" w14:textId="702932B9" w:rsidR="00C976B1" w:rsidRDefault="009A48CB" w:rsidP="009A48CB">
            <w:pPr>
              <w:pStyle w:val="ListParagraph"/>
              <w:numPr>
                <w:ilvl w:val="1"/>
                <w:numId w:val="11"/>
              </w:numPr>
            </w:pPr>
            <w:r>
              <w:t>Project: Finding Lane Lines</w:t>
            </w:r>
          </w:p>
        </w:tc>
        <w:tc>
          <w:tcPr>
            <w:tcW w:w="1620" w:type="dxa"/>
          </w:tcPr>
          <w:p w14:paraId="54515993" w14:textId="23D76784" w:rsidR="00C976B1" w:rsidRDefault="009A48CB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June 1</w:t>
            </w:r>
          </w:p>
        </w:tc>
        <w:tc>
          <w:tcPr>
            <w:tcW w:w="1080" w:type="dxa"/>
          </w:tcPr>
          <w:p w14:paraId="4FE62E99" w14:textId="6CDC6441" w:rsidR="00C976B1" w:rsidRDefault="005936DD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3" w:type="dxa"/>
          </w:tcPr>
          <w:p w14:paraId="4C968763" w14:textId="0D59311B" w:rsidR="00C976B1" w:rsidRDefault="005936DD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rs</w:t>
            </w:r>
            <w:proofErr w:type="spellEnd"/>
          </w:p>
        </w:tc>
      </w:tr>
      <w:tr w:rsidR="00C976B1" w14:paraId="1750DC57" w14:textId="77777777" w:rsidTr="00A124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0CBEC622" w14:textId="78E32E16" w:rsidR="00C976B1" w:rsidRDefault="009A48CB" w:rsidP="009A48CB">
            <w:pPr>
              <w:pStyle w:val="ListParagraph"/>
              <w:numPr>
                <w:ilvl w:val="1"/>
                <w:numId w:val="11"/>
              </w:numPr>
            </w:pPr>
            <w:r>
              <w:t>Neural Networks</w:t>
            </w:r>
          </w:p>
        </w:tc>
        <w:tc>
          <w:tcPr>
            <w:tcW w:w="1620" w:type="dxa"/>
          </w:tcPr>
          <w:p w14:paraId="0DC3B9AE" w14:textId="77777777" w:rsidR="00C976B1" w:rsidRDefault="00C976B1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28B70BF3" w14:textId="77777777" w:rsidR="00C976B1" w:rsidRDefault="00C976B1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3" w:type="dxa"/>
          </w:tcPr>
          <w:p w14:paraId="1152248C" w14:textId="77777777" w:rsidR="00C976B1" w:rsidRDefault="00C976B1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976B1" w14:paraId="50E7B728" w14:textId="77777777" w:rsidTr="00A124E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1421A20A" w14:textId="3475B8F3" w:rsidR="00C976B1" w:rsidRDefault="009A48CB" w:rsidP="009A48CB">
            <w:pPr>
              <w:pStyle w:val="ListParagraph"/>
              <w:numPr>
                <w:ilvl w:val="1"/>
                <w:numId w:val="11"/>
              </w:numPr>
            </w:pPr>
            <w:r>
              <w:t xml:space="preserve">Project: Traffic Sign Classifier </w:t>
            </w:r>
          </w:p>
        </w:tc>
        <w:tc>
          <w:tcPr>
            <w:tcW w:w="1620" w:type="dxa"/>
          </w:tcPr>
          <w:p w14:paraId="69522875" w14:textId="239850C1" w:rsidR="00C976B1" w:rsidRDefault="009A48CB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July 3</w:t>
            </w:r>
          </w:p>
        </w:tc>
        <w:tc>
          <w:tcPr>
            <w:tcW w:w="1080" w:type="dxa"/>
          </w:tcPr>
          <w:p w14:paraId="0FE6EDA5" w14:textId="77777777" w:rsidR="00C976B1" w:rsidRDefault="00C976B1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bookmarkStart w:id="0" w:name="_GoBack"/>
            <w:bookmarkEnd w:id="0"/>
          </w:p>
        </w:tc>
        <w:tc>
          <w:tcPr>
            <w:tcW w:w="1183" w:type="dxa"/>
          </w:tcPr>
          <w:p w14:paraId="29377DF4" w14:textId="77777777" w:rsidR="00C976B1" w:rsidRDefault="00C976B1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C976B1" w14:paraId="14E4473E" w14:textId="77777777" w:rsidTr="00A124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646A583D" w14:textId="36181D3C" w:rsidR="00C976B1" w:rsidRDefault="009A48CB" w:rsidP="009A48CB">
            <w:pPr>
              <w:pStyle w:val="ListParagraph"/>
              <w:numPr>
                <w:ilvl w:val="1"/>
                <w:numId w:val="11"/>
              </w:numPr>
            </w:pPr>
            <w:r>
              <w:t>Project: Behavioral Cloning</w:t>
            </w:r>
          </w:p>
        </w:tc>
        <w:tc>
          <w:tcPr>
            <w:tcW w:w="1620" w:type="dxa"/>
          </w:tcPr>
          <w:p w14:paraId="5EC80CC7" w14:textId="2248C5B5" w:rsidR="00C976B1" w:rsidRDefault="009A48CB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July 24</w:t>
            </w:r>
          </w:p>
        </w:tc>
        <w:tc>
          <w:tcPr>
            <w:tcW w:w="1080" w:type="dxa"/>
          </w:tcPr>
          <w:p w14:paraId="3B9F085B" w14:textId="77777777" w:rsidR="00C976B1" w:rsidRDefault="00C976B1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3" w:type="dxa"/>
          </w:tcPr>
          <w:p w14:paraId="5F1071A2" w14:textId="77777777" w:rsidR="00C976B1" w:rsidRDefault="00C976B1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976B1" w14:paraId="35AD5CF7" w14:textId="77777777" w:rsidTr="00A124E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148DE4E0" w14:textId="3E6A14B2" w:rsidR="00C976B1" w:rsidRDefault="009A48CB" w:rsidP="009A48CB">
            <w:pPr>
              <w:pStyle w:val="ListParagraph"/>
              <w:numPr>
                <w:ilvl w:val="1"/>
                <w:numId w:val="11"/>
              </w:numPr>
            </w:pPr>
            <w:r>
              <w:t>Project: Advanced Lane Finding</w:t>
            </w:r>
          </w:p>
        </w:tc>
        <w:tc>
          <w:tcPr>
            <w:tcW w:w="1620" w:type="dxa"/>
          </w:tcPr>
          <w:p w14:paraId="22922691" w14:textId="11927CBD" w:rsidR="00C976B1" w:rsidRDefault="009A48CB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August 7</w:t>
            </w:r>
          </w:p>
        </w:tc>
        <w:tc>
          <w:tcPr>
            <w:tcW w:w="1080" w:type="dxa"/>
          </w:tcPr>
          <w:p w14:paraId="5BDE3D33" w14:textId="77777777" w:rsidR="00C976B1" w:rsidRDefault="00C976B1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183" w:type="dxa"/>
          </w:tcPr>
          <w:p w14:paraId="77DEB407" w14:textId="77777777" w:rsidR="00C976B1" w:rsidRDefault="00C976B1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C976B1" w14:paraId="6BB771E5" w14:textId="77777777" w:rsidTr="00A124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56D44346" w14:textId="46583C87" w:rsidR="00C976B1" w:rsidRDefault="009A48CB" w:rsidP="009A48CB">
            <w:pPr>
              <w:pStyle w:val="ListParagraph"/>
              <w:numPr>
                <w:ilvl w:val="1"/>
                <w:numId w:val="11"/>
              </w:numPr>
            </w:pPr>
            <w:r>
              <w:t>Machine Learning</w:t>
            </w:r>
          </w:p>
        </w:tc>
        <w:tc>
          <w:tcPr>
            <w:tcW w:w="1620" w:type="dxa"/>
          </w:tcPr>
          <w:p w14:paraId="2825C293" w14:textId="77777777" w:rsidR="00C976B1" w:rsidRDefault="00C976B1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4BA65BB1" w14:textId="77777777" w:rsidR="00C976B1" w:rsidRDefault="00C976B1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3" w:type="dxa"/>
          </w:tcPr>
          <w:p w14:paraId="48186A6B" w14:textId="77777777" w:rsidR="00C976B1" w:rsidRDefault="00C976B1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976B1" w14:paraId="28FAE354" w14:textId="77777777" w:rsidTr="00A124E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77995506" w14:textId="30D20632" w:rsidR="00C976B1" w:rsidRDefault="009A48CB" w:rsidP="009A48CB">
            <w:pPr>
              <w:pStyle w:val="ListParagraph"/>
              <w:numPr>
                <w:ilvl w:val="1"/>
                <w:numId w:val="11"/>
              </w:numPr>
            </w:pPr>
            <w:r>
              <w:t>Project: Vehicle Detection and Tracking</w:t>
            </w:r>
          </w:p>
        </w:tc>
        <w:tc>
          <w:tcPr>
            <w:tcW w:w="1620" w:type="dxa"/>
          </w:tcPr>
          <w:p w14:paraId="505FCAAE" w14:textId="1B77764B" w:rsidR="00C976B1" w:rsidRDefault="009A48CB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August 21</w:t>
            </w:r>
          </w:p>
        </w:tc>
        <w:tc>
          <w:tcPr>
            <w:tcW w:w="1080" w:type="dxa"/>
          </w:tcPr>
          <w:p w14:paraId="05EF46A9" w14:textId="77777777" w:rsidR="00C976B1" w:rsidRDefault="00C976B1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183" w:type="dxa"/>
          </w:tcPr>
          <w:p w14:paraId="477685E1" w14:textId="77777777" w:rsidR="00C976B1" w:rsidRDefault="00C976B1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C976B1" w14:paraId="74A0C4E6" w14:textId="77777777" w:rsidTr="00A124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3BEFD825" w14:textId="77777777" w:rsidR="00C976B1" w:rsidRDefault="00C976B1" w:rsidP="00C976B1"/>
        </w:tc>
        <w:tc>
          <w:tcPr>
            <w:tcW w:w="1620" w:type="dxa"/>
          </w:tcPr>
          <w:p w14:paraId="7B43D9FB" w14:textId="77777777" w:rsidR="00C976B1" w:rsidRDefault="00C976B1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750E6A84" w14:textId="77777777" w:rsidR="00C976B1" w:rsidRDefault="00C976B1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3" w:type="dxa"/>
          </w:tcPr>
          <w:p w14:paraId="45193F5E" w14:textId="77777777" w:rsidR="00C976B1" w:rsidRDefault="00C976B1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976B1" w14:paraId="71A69338" w14:textId="77777777" w:rsidTr="00A124E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56AE9DE5" w14:textId="77777777" w:rsidR="00C976B1" w:rsidRDefault="00C976B1" w:rsidP="00C976B1"/>
        </w:tc>
        <w:tc>
          <w:tcPr>
            <w:tcW w:w="1620" w:type="dxa"/>
          </w:tcPr>
          <w:p w14:paraId="03EC3B3A" w14:textId="77777777" w:rsidR="00C976B1" w:rsidRDefault="00C976B1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18A8DC2A" w14:textId="77777777" w:rsidR="00C976B1" w:rsidRDefault="00C976B1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183" w:type="dxa"/>
          </w:tcPr>
          <w:p w14:paraId="211304A9" w14:textId="77777777" w:rsidR="00C976B1" w:rsidRDefault="00C976B1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C976B1" w14:paraId="6668C5C0" w14:textId="77777777" w:rsidTr="00A124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1E6AC4A8" w14:textId="77777777" w:rsidR="00C976B1" w:rsidRDefault="00C976B1" w:rsidP="00C976B1"/>
        </w:tc>
        <w:tc>
          <w:tcPr>
            <w:tcW w:w="1620" w:type="dxa"/>
          </w:tcPr>
          <w:p w14:paraId="01071782" w14:textId="77777777" w:rsidR="00C976B1" w:rsidRDefault="00C976B1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081D8BBB" w14:textId="77777777" w:rsidR="00C976B1" w:rsidRDefault="00C976B1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3" w:type="dxa"/>
          </w:tcPr>
          <w:p w14:paraId="70862C92" w14:textId="77777777" w:rsidR="00C976B1" w:rsidRDefault="00C976B1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976B1" w14:paraId="2723CBEC" w14:textId="77777777" w:rsidTr="00A124E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5C773DC6" w14:textId="77777777" w:rsidR="00C976B1" w:rsidRDefault="00C976B1" w:rsidP="00C976B1"/>
        </w:tc>
        <w:tc>
          <w:tcPr>
            <w:tcW w:w="1620" w:type="dxa"/>
          </w:tcPr>
          <w:p w14:paraId="6589CBC4" w14:textId="77777777" w:rsidR="00C976B1" w:rsidRDefault="00C976B1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725AFB30" w14:textId="77777777" w:rsidR="00C976B1" w:rsidRDefault="00C976B1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183" w:type="dxa"/>
          </w:tcPr>
          <w:p w14:paraId="27634A3D" w14:textId="77777777" w:rsidR="00C976B1" w:rsidRDefault="00C976B1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C976B1" w14:paraId="67044A14" w14:textId="77777777" w:rsidTr="00A124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2352D455" w14:textId="77777777" w:rsidR="00C976B1" w:rsidRDefault="00C976B1" w:rsidP="00C976B1"/>
        </w:tc>
        <w:tc>
          <w:tcPr>
            <w:tcW w:w="1620" w:type="dxa"/>
          </w:tcPr>
          <w:p w14:paraId="3BA8922D" w14:textId="77777777" w:rsidR="00C976B1" w:rsidRDefault="00C976B1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4CFCA542" w14:textId="77777777" w:rsidR="00C976B1" w:rsidRDefault="00C976B1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3" w:type="dxa"/>
          </w:tcPr>
          <w:p w14:paraId="135CB7CF" w14:textId="77777777" w:rsidR="00C976B1" w:rsidRDefault="00C976B1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976B1" w14:paraId="6E38FD30" w14:textId="77777777" w:rsidTr="00A124E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2A9ABEDA" w14:textId="77777777" w:rsidR="00C976B1" w:rsidRDefault="00C976B1" w:rsidP="00C976B1"/>
        </w:tc>
        <w:tc>
          <w:tcPr>
            <w:tcW w:w="1620" w:type="dxa"/>
          </w:tcPr>
          <w:p w14:paraId="0D988604" w14:textId="77777777" w:rsidR="00C976B1" w:rsidRDefault="00C976B1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2F5A129C" w14:textId="77777777" w:rsidR="00C976B1" w:rsidRDefault="00C976B1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183" w:type="dxa"/>
          </w:tcPr>
          <w:p w14:paraId="2D88A544" w14:textId="77777777" w:rsidR="00C976B1" w:rsidRDefault="00C976B1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973A5B" w14:paraId="3D1AA8A1" w14:textId="77777777" w:rsidTr="00A124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1B561253" w14:textId="77777777" w:rsidR="00973A5B" w:rsidRDefault="00973A5B" w:rsidP="00C976B1"/>
        </w:tc>
        <w:tc>
          <w:tcPr>
            <w:tcW w:w="1620" w:type="dxa"/>
          </w:tcPr>
          <w:p w14:paraId="5009C59B" w14:textId="77777777" w:rsidR="00973A5B" w:rsidRDefault="00973A5B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21EEA1C7" w14:textId="77777777" w:rsidR="00973A5B" w:rsidRDefault="00973A5B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3" w:type="dxa"/>
          </w:tcPr>
          <w:p w14:paraId="5AC11A4B" w14:textId="77777777" w:rsidR="00973A5B" w:rsidRDefault="00973A5B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73A5B" w14:paraId="3EBBEDDB" w14:textId="77777777" w:rsidTr="00A124E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42C40C38" w14:textId="77777777" w:rsidR="00973A5B" w:rsidRDefault="00973A5B" w:rsidP="00C976B1"/>
        </w:tc>
        <w:tc>
          <w:tcPr>
            <w:tcW w:w="1620" w:type="dxa"/>
          </w:tcPr>
          <w:p w14:paraId="7615911D" w14:textId="77777777" w:rsidR="00973A5B" w:rsidRDefault="00973A5B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346CFE65" w14:textId="77777777" w:rsidR="00973A5B" w:rsidRDefault="00973A5B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183" w:type="dxa"/>
          </w:tcPr>
          <w:p w14:paraId="54684214" w14:textId="77777777" w:rsidR="00973A5B" w:rsidRDefault="00973A5B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973A5B" w14:paraId="2E3B869A" w14:textId="77777777" w:rsidTr="00A124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4AA0B650" w14:textId="77777777" w:rsidR="00973A5B" w:rsidRDefault="00973A5B" w:rsidP="00C976B1"/>
        </w:tc>
        <w:tc>
          <w:tcPr>
            <w:tcW w:w="1620" w:type="dxa"/>
          </w:tcPr>
          <w:p w14:paraId="127EE70B" w14:textId="77777777" w:rsidR="00973A5B" w:rsidRDefault="00973A5B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29724B84" w14:textId="77777777" w:rsidR="00973A5B" w:rsidRDefault="00973A5B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3" w:type="dxa"/>
          </w:tcPr>
          <w:p w14:paraId="20C7DB79" w14:textId="77777777" w:rsidR="00973A5B" w:rsidRDefault="00973A5B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73A5B" w14:paraId="30B2B81C" w14:textId="77777777" w:rsidTr="00A124E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3CA78D06" w14:textId="77777777" w:rsidR="00973A5B" w:rsidRDefault="00973A5B" w:rsidP="00C976B1"/>
        </w:tc>
        <w:tc>
          <w:tcPr>
            <w:tcW w:w="1620" w:type="dxa"/>
          </w:tcPr>
          <w:p w14:paraId="02D9F92C" w14:textId="77777777" w:rsidR="00973A5B" w:rsidRDefault="00973A5B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7F38C63A" w14:textId="77777777" w:rsidR="00973A5B" w:rsidRDefault="00973A5B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183" w:type="dxa"/>
          </w:tcPr>
          <w:p w14:paraId="40199695" w14:textId="77777777" w:rsidR="00973A5B" w:rsidRDefault="00973A5B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973A5B" w14:paraId="5455A071" w14:textId="77777777" w:rsidTr="00A124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534DC5D0" w14:textId="77777777" w:rsidR="00973A5B" w:rsidRDefault="00973A5B" w:rsidP="00C976B1"/>
        </w:tc>
        <w:tc>
          <w:tcPr>
            <w:tcW w:w="1620" w:type="dxa"/>
          </w:tcPr>
          <w:p w14:paraId="69AAACE1" w14:textId="77777777" w:rsidR="00973A5B" w:rsidRDefault="00973A5B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53B7184B" w14:textId="77777777" w:rsidR="00973A5B" w:rsidRDefault="00973A5B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3" w:type="dxa"/>
          </w:tcPr>
          <w:p w14:paraId="322BC5F2" w14:textId="77777777" w:rsidR="00973A5B" w:rsidRDefault="00973A5B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73A5B" w14:paraId="7D736254" w14:textId="77777777" w:rsidTr="00A124E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73F8EC7C" w14:textId="77777777" w:rsidR="00973A5B" w:rsidRDefault="00973A5B" w:rsidP="00C976B1"/>
        </w:tc>
        <w:tc>
          <w:tcPr>
            <w:tcW w:w="1620" w:type="dxa"/>
          </w:tcPr>
          <w:p w14:paraId="2F953E4B" w14:textId="77777777" w:rsidR="00973A5B" w:rsidRDefault="00973A5B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0B8396CB" w14:textId="77777777" w:rsidR="00973A5B" w:rsidRDefault="00973A5B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183" w:type="dxa"/>
          </w:tcPr>
          <w:p w14:paraId="523CB187" w14:textId="77777777" w:rsidR="00973A5B" w:rsidRDefault="00973A5B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973A5B" w14:paraId="59111CAB" w14:textId="77777777" w:rsidTr="00A124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4E902BFF" w14:textId="77777777" w:rsidR="00973A5B" w:rsidRDefault="00973A5B" w:rsidP="00C976B1"/>
        </w:tc>
        <w:tc>
          <w:tcPr>
            <w:tcW w:w="1620" w:type="dxa"/>
          </w:tcPr>
          <w:p w14:paraId="0BF4BCAB" w14:textId="77777777" w:rsidR="00973A5B" w:rsidRDefault="00973A5B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46F6963B" w14:textId="77777777" w:rsidR="00973A5B" w:rsidRDefault="00973A5B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3" w:type="dxa"/>
          </w:tcPr>
          <w:p w14:paraId="7CEE326B" w14:textId="77777777" w:rsidR="00973A5B" w:rsidRDefault="00973A5B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73A5B" w14:paraId="6FFD48B7" w14:textId="77777777" w:rsidTr="00A124E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0085B83F" w14:textId="77777777" w:rsidR="00973A5B" w:rsidRDefault="00973A5B" w:rsidP="00C976B1"/>
        </w:tc>
        <w:tc>
          <w:tcPr>
            <w:tcW w:w="1620" w:type="dxa"/>
          </w:tcPr>
          <w:p w14:paraId="24FA007C" w14:textId="77777777" w:rsidR="00973A5B" w:rsidRDefault="00973A5B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25F16659" w14:textId="77777777" w:rsidR="00973A5B" w:rsidRDefault="00973A5B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183" w:type="dxa"/>
          </w:tcPr>
          <w:p w14:paraId="38F02662" w14:textId="77777777" w:rsidR="00973A5B" w:rsidRDefault="00973A5B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973A5B" w14:paraId="27BCF530" w14:textId="77777777" w:rsidTr="00A124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62DB852C" w14:textId="77777777" w:rsidR="00973A5B" w:rsidRDefault="00973A5B" w:rsidP="00C976B1"/>
        </w:tc>
        <w:tc>
          <w:tcPr>
            <w:tcW w:w="1620" w:type="dxa"/>
          </w:tcPr>
          <w:p w14:paraId="1A90CA05" w14:textId="77777777" w:rsidR="00973A5B" w:rsidRDefault="00973A5B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3FA2DDE9" w14:textId="77777777" w:rsidR="00973A5B" w:rsidRDefault="00973A5B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3" w:type="dxa"/>
          </w:tcPr>
          <w:p w14:paraId="6628010B" w14:textId="77777777" w:rsidR="00973A5B" w:rsidRDefault="00973A5B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73A5B" w14:paraId="32A87FB7" w14:textId="77777777" w:rsidTr="00A124E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17170563" w14:textId="77777777" w:rsidR="00973A5B" w:rsidRDefault="00973A5B" w:rsidP="00C976B1"/>
        </w:tc>
        <w:tc>
          <w:tcPr>
            <w:tcW w:w="1620" w:type="dxa"/>
          </w:tcPr>
          <w:p w14:paraId="69365D5C" w14:textId="77777777" w:rsidR="00973A5B" w:rsidRDefault="00973A5B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65A88DAD" w14:textId="77777777" w:rsidR="00973A5B" w:rsidRDefault="00973A5B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183" w:type="dxa"/>
          </w:tcPr>
          <w:p w14:paraId="0E501E56" w14:textId="77777777" w:rsidR="00973A5B" w:rsidRDefault="00973A5B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973A5B" w14:paraId="4BF8FF9B" w14:textId="77777777" w:rsidTr="00A124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05386B59" w14:textId="77777777" w:rsidR="00973A5B" w:rsidRDefault="00973A5B" w:rsidP="00C976B1"/>
        </w:tc>
        <w:tc>
          <w:tcPr>
            <w:tcW w:w="1620" w:type="dxa"/>
          </w:tcPr>
          <w:p w14:paraId="607ADCF8" w14:textId="77777777" w:rsidR="00973A5B" w:rsidRDefault="00973A5B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647BF34D" w14:textId="77777777" w:rsidR="00973A5B" w:rsidRDefault="00973A5B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3" w:type="dxa"/>
          </w:tcPr>
          <w:p w14:paraId="0231CFAE" w14:textId="77777777" w:rsidR="00973A5B" w:rsidRDefault="00973A5B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73A5B" w14:paraId="3BEB30CD" w14:textId="77777777" w:rsidTr="00A124E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2A72BC66" w14:textId="77777777" w:rsidR="00973A5B" w:rsidRDefault="00973A5B" w:rsidP="00C976B1"/>
        </w:tc>
        <w:tc>
          <w:tcPr>
            <w:tcW w:w="1620" w:type="dxa"/>
          </w:tcPr>
          <w:p w14:paraId="0EB24C6E" w14:textId="77777777" w:rsidR="00973A5B" w:rsidRDefault="00973A5B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692AD45A" w14:textId="77777777" w:rsidR="00973A5B" w:rsidRDefault="00973A5B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183" w:type="dxa"/>
          </w:tcPr>
          <w:p w14:paraId="2B2169F9" w14:textId="77777777" w:rsidR="00973A5B" w:rsidRDefault="00973A5B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973A5B" w14:paraId="3B86AF50" w14:textId="77777777" w:rsidTr="00A124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48BBFCEB" w14:textId="77777777" w:rsidR="00973A5B" w:rsidRDefault="00973A5B" w:rsidP="00C976B1"/>
        </w:tc>
        <w:tc>
          <w:tcPr>
            <w:tcW w:w="1620" w:type="dxa"/>
          </w:tcPr>
          <w:p w14:paraId="6EE2920B" w14:textId="77777777" w:rsidR="00973A5B" w:rsidRDefault="00973A5B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0509A590" w14:textId="77777777" w:rsidR="00973A5B" w:rsidRDefault="00973A5B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3" w:type="dxa"/>
          </w:tcPr>
          <w:p w14:paraId="5E2138A3" w14:textId="77777777" w:rsidR="00973A5B" w:rsidRDefault="00973A5B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73A5B" w14:paraId="5DFE33A9" w14:textId="77777777" w:rsidTr="00A124E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390071B2" w14:textId="77777777" w:rsidR="00973A5B" w:rsidRDefault="00973A5B" w:rsidP="00C976B1"/>
        </w:tc>
        <w:tc>
          <w:tcPr>
            <w:tcW w:w="1620" w:type="dxa"/>
          </w:tcPr>
          <w:p w14:paraId="61168723" w14:textId="77777777" w:rsidR="00973A5B" w:rsidRDefault="00973A5B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384B42E0" w14:textId="77777777" w:rsidR="00973A5B" w:rsidRDefault="00973A5B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183" w:type="dxa"/>
          </w:tcPr>
          <w:p w14:paraId="3A515A33" w14:textId="77777777" w:rsidR="00973A5B" w:rsidRDefault="00973A5B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973A5B" w14:paraId="2AF1ADCE" w14:textId="77777777" w:rsidTr="00A124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7C10D220" w14:textId="77777777" w:rsidR="00973A5B" w:rsidRDefault="00973A5B" w:rsidP="00C976B1"/>
        </w:tc>
        <w:tc>
          <w:tcPr>
            <w:tcW w:w="1620" w:type="dxa"/>
          </w:tcPr>
          <w:p w14:paraId="2C5A1FDF" w14:textId="77777777" w:rsidR="00973A5B" w:rsidRDefault="00973A5B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1885666F" w14:textId="77777777" w:rsidR="00973A5B" w:rsidRDefault="00973A5B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3" w:type="dxa"/>
          </w:tcPr>
          <w:p w14:paraId="50B7818C" w14:textId="77777777" w:rsidR="00973A5B" w:rsidRDefault="00973A5B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73A5B" w14:paraId="23815496" w14:textId="77777777" w:rsidTr="00A124E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14A5786D" w14:textId="77777777" w:rsidR="00973A5B" w:rsidRDefault="00973A5B" w:rsidP="00C976B1"/>
        </w:tc>
        <w:tc>
          <w:tcPr>
            <w:tcW w:w="1620" w:type="dxa"/>
          </w:tcPr>
          <w:p w14:paraId="2B09B71B" w14:textId="77777777" w:rsidR="00973A5B" w:rsidRDefault="00973A5B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2EC2418E" w14:textId="77777777" w:rsidR="00973A5B" w:rsidRDefault="00973A5B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183" w:type="dxa"/>
          </w:tcPr>
          <w:p w14:paraId="6D59A7A5" w14:textId="77777777" w:rsidR="00973A5B" w:rsidRDefault="00973A5B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973A5B" w14:paraId="738DB0AC" w14:textId="77777777" w:rsidTr="00A124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3396CAD8" w14:textId="77777777" w:rsidR="00973A5B" w:rsidRDefault="00973A5B" w:rsidP="00C976B1"/>
        </w:tc>
        <w:tc>
          <w:tcPr>
            <w:tcW w:w="1620" w:type="dxa"/>
          </w:tcPr>
          <w:p w14:paraId="3AF09DD4" w14:textId="77777777" w:rsidR="00973A5B" w:rsidRDefault="00973A5B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3BE3B44B" w14:textId="77777777" w:rsidR="00973A5B" w:rsidRDefault="00973A5B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3" w:type="dxa"/>
          </w:tcPr>
          <w:p w14:paraId="298878C4" w14:textId="77777777" w:rsidR="00973A5B" w:rsidRDefault="00973A5B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73A5B" w14:paraId="37AC4903" w14:textId="77777777" w:rsidTr="00A124E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1DBF9C8A" w14:textId="77777777" w:rsidR="00973A5B" w:rsidRDefault="00973A5B" w:rsidP="00C976B1"/>
        </w:tc>
        <w:tc>
          <w:tcPr>
            <w:tcW w:w="1620" w:type="dxa"/>
          </w:tcPr>
          <w:p w14:paraId="5AE51CE5" w14:textId="77777777" w:rsidR="00973A5B" w:rsidRDefault="00973A5B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229250F7" w14:textId="77777777" w:rsidR="00973A5B" w:rsidRDefault="00973A5B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183" w:type="dxa"/>
          </w:tcPr>
          <w:p w14:paraId="6238CA0D" w14:textId="77777777" w:rsidR="00973A5B" w:rsidRDefault="00973A5B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973A5B" w14:paraId="64D7124A" w14:textId="77777777" w:rsidTr="00A124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6779CE55" w14:textId="77777777" w:rsidR="00973A5B" w:rsidRDefault="00973A5B" w:rsidP="00C976B1"/>
        </w:tc>
        <w:tc>
          <w:tcPr>
            <w:tcW w:w="1620" w:type="dxa"/>
          </w:tcPr>
          <w:p w14:paraId="46ED6F57" w14:textId="77777777" w:rsidR="00973A5B" w:rsidRDefault="00973A5B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1DD53BFE" w14:textId="77777777" w:rsidR="00973A5B" w:rsidRDefault="00973A5B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3" w:type="dxa"/>
          </w:tcPr>
          <w:p w14:paraId="186B3B85" w14:textId="77777777" w:rsidR="00973A5B" w:rsidRDefault="00973A5B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73A5B" w14:paraId="45C2CF24" w14:textId="77777777" w:rsidTr="00A124E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29E58AD5" w14:textId="77777777" w:rsidR="00973A5B" w:rsidRDefault="00973A5B" w:rsidP="00C976B1"/>
        </w:tc>
        <w:tc>
          <w:tcPr>
            <w:tcW w:w="1620" w:type="dxa"/>
          </w:tcPr>
          <w:p w14:paraId="660BE112" w14:textId="77777777" w:rsidR="00973A5B" w:rsidRDefault="00973A5B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70C66B9E" w14:textId="77777777" w:rsidR="00973A5B" w:rsidRDefault="00973A5B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183" w:type="dxa"/>
          </w:tcPr>
          <w:p w14:paraId="071B84D0" w14:textId="77777777" w:rsidR="00973A5B" w:rsidRDefault="00973A5B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973A5B" w14:paraId="4BBB1621" w14:textId="77777777" w:rsidTr="00A124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5D917F07" w14:textId="77777777" w:rsidR="00973A5B" w:rsidRDefault="00973A5B" w:rsidP="00C976B1"/>
        </w:tc>
        <w:tc>
          <w:tcPr>
            <w:tcW w:w="1620" w:type="dxa"/>
          </w:tcPr>
          <w:p w14:paraId="31C31F69" w14:textId="77777777" w:rsidR="00973A5B" w:rsidRDefault="00973A5B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2598E041" w14:textId="77777777" w:rsidR="00973A5B" w:rsidRDefault="00973A5B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3" w:type="dxa"/>
          </w:tcPr>
          <w:p w14:paraId="74DFE0AC" w14:textId="77777777" w:rsidR="00973A5B" w:rsidRDefault="00973A5B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73A5B" w14:paraId="72A1F25B" w14:textId="77777777" w:rsidTr="00A124E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634CBC57" w14:textId="77777777" w:rsidR="00973A5B" w:rsidRDefault="00973A5B" w:rsidP="00C976B1"/>
        </w:tc>
        <w:tc>
          <w:tcPr>
            <w:tcW w:w="1620" w:type="dxa"/>
          </w:tcPr>
          <w:p w14:paraId="11E232F8" w14:textId="77777777" w:rsidR="00973A5B" w:rsidRDefault="00973A5B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2DCA1402" w14:textId="77777777" w:rsidR="00973A5B" w:rsidRDefault="00973A5B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183" w:type="dxa"/>
          </w:tcPr>
          <w:p w14:paraId="3C6E683E" w14:textId="77777777" w:rsidR="00973A5B" w:rsidRDefault="00973A5B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973A5B" w14:paraId="519BB306" w14:textId="77777777" w:rsidTr="00A124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49DB731C" w14:textId="77777777" w:rsidR="00973A5B" w:rsidRDefault="00973A5B" w:rsidP="00C976B1"/>
        </w:tc>
        <w:tc>
          <w:tcPr>
            <w:tcW w:w="1620" w:type="dxa"/>
          </w:tcPr>
          <w:p w14:paraId="02DBE24D" w14:textId="77777777" w:rsidR="00973A5B" w:rsidRDefault="00973A5B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48855161" w14:textId="77777777" w:rsidR="00973A5B" w:rsidRDefault="00973A5B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3" w:type="dxa"/>
          </w:tcPr>
          <w:p w14:paraId="3D8FD2ED" w14:textId="77777777" w:rsidR="00973A5B" w:rsidRDefault="00973A5B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73A5B" w14:paraId="2A095C59" w14:textId="77777777" w:rsidTr="00A124E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5D2FE0B8" w14:textId="77777777" w:rsidR="00973A5B" w:rsidRDefault="00973A5B" w:rsidP="00C976B1"/>
        </w:tc>
        <w:tc>
          <w:tcPr>
            <w:tcW w:w="1620" w:type="dxa"/>
          </w:tcPr>
          <w:p w14:paraId="10CCD022" w14:textId="77777777" w:rsidR="00973A5B" w:rsidRDefault="00973A5B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1C59614D" w14:textId="77777777" w:rsidR="00973A5B" w:rsidRDefault="00973A5B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183" w:type="dxa"/>
          </w:tcPr>
          <w:p w14:paraId="2BF67C40" w14:textId="77777777" w:rsidR="00973A5B" w:rsidRDefault="00973A5B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973A5B" w14:paraId="06137130" w14:textId="77777777" w:rsidTr="00A124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4428858B" w14:textId="77777777" w:rsidR="00973A5B" w:rsidRDefault="00973A5B" w:rsidP="00C976B1"/>
        </w:tc>
        <w:tc>
          <w:tcPr>
            <w:tcW w:w="1620" w:type="dxa"/>
          </w:tcPr>
          <w:p w14:paraId="6197FCB6" w14:textId="77777777" w:rsidR="00973A5B" w:rsidRDefault="00973A5B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1EC6BC71" w14:textId="77777777" w:rsidR="00973A5B" w:rsidRDefault="00973A5B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3" w:type="dxa"/>
          </w:tcPr>
          <w:p w14:paraId="49380B39" w14:textId="77777777" w:rsidR="00973A5B" w:rsidRDefault="00973A5B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73A5B" w14:paraId="68457E96" w14:textId="77777777" w:rsidTr="00A124E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32E9EBFF" w14:textId="77777777" w:rsidR="00973A5B" w:rsidRDefault="00973A5B" w:rsidP="00C976B1"/>
        </w:tc>
        <w:tc>
          <w:tcPr>
            <w:tcW w:w="1620" w:type="dxa"/>
          </w:tcPr>
          <w:p w14:paraId="530F59E5" w14:textId="77777777" w:rsidR="00973A5B" w:rsidRDefault="00973A5B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0EF8923E" w14:textId="77777777" w:rsidR="00973A5B" w:rsidRDefault="00973A5B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183" w:type="dxa"/>
          </w:tcPr>
          <w:p w14:paraId="710F0526" w14:textId="77777777" w:rsidR="00973A5B" w:rsidRDefault="00973A5B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973A5B" w14:paraId="4FB64A60" w14:textId="77777777" w:rsidTr="00A124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4D161D07" w14:textId="77777777" w:rsidR="00973A5B" w:rsidRDefault="00973A5B" w:rsidP="00C976B1"/>
        </w:tc>
        <w:tc>
          <w:tcPr>
            <w:tcW w:w="1620" w:type="dxa"/>
          </w:tcPr>
          <w:p w14:paraId="64647BE5" w14:textId="77777777" w:rsidR="00973A5B" w:rsidRDefault="00973A5B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7DF1DEAC" w14:textId="77777777" w:rsidR="00973A5B" w:rsidRDefault="00973A5B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3" w:type="dxa"/>
          </w:tcPr>
          <w:p w14:paraId="42F86E8F" w14:textId="77777777" w:rsidR="00973A5B" w:rsidRDefault="00973A5B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73A5B" w14:paraId="4ADB694B" w14:textId="77777777" w:rsidTr="00A124E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1F502A55" w14:textId="77777777" w:rsidR="00973A5B" w:rsidRDefault="00973A5B" w:rsidP="00C976B1"/>
        </w:tc>
        <w:tc>
          <w:tcPr>
            <w:tcW w:w="1620" w:type="dxa"/>
          </w:tcPr>
          <w:p w14:paraId="6174B01B" w14:textId="77777777" w:rsidR="00973A5B" w:rsidRDefault="00973A5B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5494E29C" w14:textId="77777777" w:rsidR="00973A5B" w:rsidRDefault="00973A5B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183" w:type="dxa"/>
          </w:tcPr>
          <w:p w14:paraId="6EC65C9A" w14:textId="77777777" w:rsidR="00973A5B" w:rsidRDefault="00973A5B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14:paraId="5E634B12" w14:textId="77777777" w:rsidR="00B23B2D" w:rsidRDefault="00B23B2D"/>
    <w:sectPr w:rsidR="00B23B2D">
      <w:footerReference w:type="default" r:id="rId8"/>
      <w:pgSz w:w="12240" w:h="15840"/>
      <w:pgMar w:top="1008" w:right="1296" w:bottom="864" w:left="1296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CD54E9C" w14:textId="77777777" w:rsidR="005C0958" w:rsidRDefault="005C0958">
      <w:pPr>
        <w:spacing w:after="0" w:line="240" w:lineRule="auto"/>
      </w:pPr>
      <w:r>
        <w:separator/>
      </w:r>
    </w:p>
  </w:endnote>
  <w:endnote w:type="continuationSeparator" w:id="0">
    <w:p w14:paraId="27210CD5" w14:textId="77777777" w:rsidR="005C0958" w:rsidRDefault="005C09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  <w:font w:name="Segoe UI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8ACAF5" w14:textId="77777777" w:rsidR="001069F9" w:rsidRDefault="00C37065">
    <w:pPr>
      <w:pStyle w:val="Footer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427A49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A1CECB4" w14:textId="77777777" w:rsidR="005C0958" w:rsidRDefault="005C0958">
      <w:pPr>
        <w:spacing w:after="0" w:line="240" w:lineRule="auto"/>
      </w:pPr>
      <w:r>
        <w:separator/>
      </w:r>
    </w:p>
  </w:footnote>
  <w:footnote w:type="continuationSeparator" w:id="0">
    <w:p w14:paraId="4A8CA445" w14:textId="77777777" w:rsidR="005C0958" w:rsidRDefault="005C09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2D7C6A5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3B6AE31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DAA2229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E070E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83442FD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52D6365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517440C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2B0CB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00AACC2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1D6E72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511E440B"/>
    <w:multiLevelType w:val="multilevel"/>
    <w:tmpl w:val="34945A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310B"/>
    <w:rsid w:val="00002601"/>
    <w:rsid w:val="00032192"/>
    <w:rsid w:val="001069F9"/>
    <w:rsid w:val="00374ACF"/>
    <w:rsid w:val="00427A49"/>
    <w:rsid w:val="00432943"/>
    <w:rsid w:val="00582082"/>
    <w:rsid w:val="005936DD"/>
    <w:rsid w:val="005C0958"/>
    <w:rsid w:val="0066310B"/>
    <w:rsid w:val="00973A5B"/>
    <w:rsid w:val="009A48CB"/>
    <w:rsid w:val="009B7D25"/>
    <w:rsid w:val="00A124EC"/>
    <w:rsid w:val="00B23B2D"/>
    <w:rsid w:val="00B847F3"/>
    <w:rsid w:val="00C37065"/>
    <w:rsid w:val="00C976B1"/>
    <w:rsid w:val="00DE0A26"/>
    <w:rsid w:val="00F72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DF64F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595959" w:themeColor="text1" w:themeTint="A6"/>
        <w:sz w:val="22"/>
        <w:szCs w:val="22"/>
        <w:lang w:val="en-US" w:eastAsia="ja-JP" w:bidi="ar-SA"/>
      </w:rPr>
    </w:rPrDefault>
    <w:pPrDefault>
      <w:pPr>
        <w:spacing w:after="280" w:line="288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semiHidden="1" w:uiPriority="9" w:unhideWhenUsed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6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124EC"/>
  </w:style>
  <w:style w:type="paragraph" w:styleId="Heading1">
    <w:name w:val="heading 1"/>
    <w:basedOn w:val="Normal"/>
    <w:next w:val="Normal"/>
    <w:link w:val="Heading1Char"/>
    <w:uiPriority w:val="9"/>
    <w:semiHidden/>
    <w:unhideWhenUsed/>
    <w:qFormat/>
    <w:rsid w:val="00C370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D5975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4ACF"/>
    <w:pPr>
      <w:keepNext/>
      <w:keepLines/>
      <w:spacing w:before="160" w:after="0"/>
      <w:outlineLvl w:val="1"/>
    </w:pPr>
    <w:rPr>
      <w:rFonts w:asciiTheme="majorHAnsi" w:eastAsiaTheme="majorEastAsia" w:hAnsiTheme="majorHAnsi" w:cstheme="majorBidi"/>
      <w:color w:val="0D5975" w:themeColor="accent1" w:themeShade="80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4A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0D5975" w:themeColor="accent1" w:themeShade="80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4AC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D5975" w:themeColor="accent1" w:themeShade="80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4AC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0D5975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4AC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b/>
      <w:color w:val="0D5975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706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706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1"/>
    <w:unhideWhenUsed/>
    <w:qFormat/>
    <w:rsid w:val="009B7D25"/>
    <w:pPr>
      <w:spacing w:after="560" w:line="240" w:lineRule="auto"/>
      <w:contextualSpacing/>
    </w:pPr>
    <w:rPr>
      <w:caps/>
      <w:color w:val="000000" w:themeColor="text1"/>
      <w:sz w:val="24"/>
      <w:szCs w:val="20"/>
    </w:rPr>
  </w:style>
  <w:style w:type="character" w:customStyle="1" w:styleId="DateChar">
    <w:name w:val="Date Char"/>
    <w:basedOn w:val="DefaultParagraphFont"/>
    <w:link w:val="Date"/>
    <w:uiPriority w:val="1"/>
    <w:rsid w:val="009B7D25"/>
    <w:rPr>
      <w:caps/>
      <w:color w:val="000000" w:themeColor="text1"/>
      <w:sz w:val="24"/>
      <w:szCs w:val="20"/>
    </w:rPr>
  </w:style>
  <w:style w:type="character" w:styleId="PlaceholderText">
    <w:name w:val="Placeholder Text"/>
    <w:basedOn w:val="DefaultParagraphFont"/>
    <w:uiPriority w:val="99"/>
    <w:semiHidden/>
    <w:rsid w:val="009B7D25"/>
    <w:rPr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"/>
    <w:qFormat/>
    <w:rsid w:val="009B7D25"/>
    <w:pPr>
      <w:pBdr>
        <w:bottom w:val="thickThinSmallGap" w:sz="12" w:space="1" w:color="0D5975" w:themeColor="accent1" w:themeShade="80"/>
      </w:pBdr>
      <w:spacing w:after="80" w:line="240" w:lineRule="auto"/>
      <w:contextualSpacing/>
    </w:pPr>
    <w:rPr>
      <w:rFonts w:asciiTheme="majorHAnsi" w:eastAsiaTheme="majorEastAsia" w:hAnsiTheme="majorHAnsi" w:cstheme="majorBidi"/>
      <w:caps/>
      <w:color w:val="0D5975" w:themeColor="accent1" w:themeShade="80"/>
      <w:kern w:val="28"/>
      <w:sz w:val="52"/>
      <w:szCs w:val="48"/>
    </w:rPr>
  </w:style>
  <w:style w:type="character" w:customStyle="1" w:styleId="TitleChar">
    <w:name w:val="Title Char"/>
    <w:basedOn w:val="DefaultParagraphFont"/>
    <w:link w:val="Title"/>
    <w:uiPriority w:val="1"/>
    <w:rsid w:val="009B7D25"/>
    <w:rPr>
      <w:rFonts w:asciiTheme="majorHAnsi" w:eastAsiaTheme="majorEastAsia" w:hAnsiTheme="majorHAnsi" w:cstheme="majorBidi"/>
      <w:caps/>
      <w:color w:val="0D5975" w:themeColor="accent1" w:themeShade="80"/>
      <w:kern w:val="28"/>
      <w:sz w:val="52"/>
      <w:szCs w:val="48"/>
    </w:rPr>
  </w:style>
  <w:style w:type="paragraph" w:styleId="Subtitle">
    <w:name w:val="Subtitle"/>
    <w:basedOn w:val="Normal"/>
    <w:next w:val="Normal"/>
    <w:link w:val="SubtitleChar"/>
    <w:uiPriority w:val="2"/>
    <w:qFormat/>
    <w:rsid w:val="009B7D25"/>
    <w:pPr>
      <w:numPr>
        <w:ilvl w:val="1"/>
      </w:numPr>
      <w:spacing w:before="40"/>
      <w:contextualSpacing/>
    </w:pPr>
    <w:rPr>
      <w:caps/>
      <w:color w:val="000000" w:themeColor="text1"/>
      <w:sz w:val="24"/>
      <w:szCs w:val="20"/>
    </w:rPr>
  </w:style>
  <w:style w:type="character" w:customStyle="1" w:styleId="SubtitleChar">
    <w:name w:val="Subtitle Char"/>
    <w:basedOn w:val="DefaultParagraphFont"/>
    <w:link w:val="Subtitle"/>
    <w:uiPriority w:val="2"/>
    <w:rsid w:val="009B7D25"/>
    <w:rPr>
      <w:caps/>
      <w:color w:val="000000" w:themeColor="text1"/>
      <w:sz w:val="24"/>
      <w:szCs w:val="20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skListTable">
    <w:name w:val="Task List Table"/>
    <w:basedOn w:val="TableNormal"/>
    <w:uiPriority w:val="99"/>
    <w:rsid w:val="009B7D25"/>
    <w:pPr>
      <w:spacing w:before="80" w:after="80"/>
      <w:jc w:val="center"/>
    </w:pPr>
    <w:tblPr>
      <w:tblStyleRowBandSize w:val="1"/>
      <w:tblInd w:w="0" w:type="dxa"/>
      <w:tblBorders>
        <w:top w:val="single" w:sz="4" w:space="0" w:color="A6A6A6" w:themeColor="background1" w:themeShade="A6"/>
        <w:left w:val="single" w:sz="4" w:space="0" w:color="A6A6A6" w:themeColor="background1" w:themeShade="A6"/>
        <w:bottom w:val="single" w:sz="4" w:space="0" w:color="A6A6A6" w:themeColor="background1" w:themeShade="A6"/>
        <w:right w:val="single" w:sz="4" w:space="0" w:color="A6A6A6" w:themeColor="background1" w:themeShade="A6"/>
        <w:insideH w:val="single" w:sz="4" w:space="0" w:color="A6A6A6" w:themeColor="background1" w:themeShade="A6"/>
        <w:insideV w:val="single" w:sz="4" w:space="0" w:color="A6A6A6" w:themeColor="background1" w:themeShade="A6"/>
      </w:tblBorders>
      <w:tblCellMar>
        <w:top w:w="0" w:type="dxa"/>
        <w:left w:w="173" w:type="dxa"/>
        <w:bottom w:w="0" w:type="dxa"/>
        <w:right w:w="173" w:type="dxa"/>
      </w:tblCellMar>
    </w:tblPr>
    <w:tblStylePr w:type="firstRow">
      <w:pPr>
        <w:wordWrap/>
        <w:spacing w:line="240" w:lineRule="auto"/>
      </w:pPr>
      <w:rPr>
        <w:rFonts w:asciiTheme="majorHAnsi" w:hAnsiTheme="majorHAnsi"/>
        <w:b/>
        <w:caps/>
        <w:smallCaps w:val="0"/>
        <w:color w:val="FFFFFF" w:themeColor="background1"/>
        <w:sz w:val="22"/>
      </w:rPr>
      <w:tblPr/>
      <w:tcPr>
        <w:tcBorders>
          <w:top w:val="single" w:sz="4" w:space="0" w:color="7F7F7F" w:themeColor="text1" w:themeTint="80"/>
          <w:left w:val="single" w:sz="4" w:space="0" w:color="7F7F7F" w:themeColor="text1" w:themeTint="80"/>
          <w:bottom w:val="nil"/>
          <w:right w:val="single" w:sz="4" w:space="0" w:color="7F7F7F" w:themeColor="text1" w:themeTint="80"/>
          <w:insideH w:val="nil"/>
          <w:insideV w:val="single" w:sz="8" w:space="0" w:color="FFFFFF" w:themeColor="background1"/>
          <w:tl2br w:val="nil"/>
          <w:tr2bl w:val="nil"/>
        </w:tcBorders>
        <w:shd w:val="clear" w:color="auto" w:fill="7B4101" w:themeFill="accent3" w:themeFillShade="80"/>
      </w:tcPr>
    </w:tblStylePr>
    <w:tblStylePr w:type="firstCol">
      <w:pPr>
        <w:wordWrap/>
        <w:jc w:val="left"/>
      </w:pPr>
    </w:tblStylePr>
    <w:tblStylePr w:type="band1Horz">
      <w:tblPr/>
      <w:tcPr>
        <w:tc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  <w:tl2br w:val="nil"/>
          <w:tr2bl w:val="nil"/>
        </w:tcBorders>
        <w:shd w:val="clear" w:color="auto" w:fill="F2F2F2" w:themeFill="background1" w:themeFillShade="F2"/>
      </w:tcPr>
    </w:tblStylePr>
    <w:tblStylePr w:type="band2Horz">
      <w:tblPr/>
      <w:tcPr>
        <w:tc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  <w:tl2br w:val="nil"/>
          <w:tr2bl w:val="nil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semiHidden/>
    <w:rsid w:val="00C37065"/>
    <w:rPr>
      <w:rFonts w:asciiTheme="majorHAnsi" w:eastAsiaTheme="majorEastAsia" w:hAnsiTheme="majorHAnsi" w:cstheme="majorBidi"/>
      <w:color w:val="0D5975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4ACF"/>
    <w:rPr>
      <w:rFonts w:asciiTheme="majorHAnsi" w:eastAsiaTheme="majorEastAsia" w:hAnsiTheme="majorHAnsi" w:cstheme="majorBidi"/>
      <w:color w:val="0D5975" w:themeColor="accent1" w:themeShade="80"/>
      <w:sz w:val="28"/>
      <w:szCs w:val="26"/>
    </w:rPr>
  </w:style>
  <w:style w:type="paragraph" w:styleId="Footer">
    <w:name w:val="footer"/>
    <w:basedOn w:val="Normal"/>
    <w:link w:val="FooterChar"/>
    <w:uiPriority w:val="99"/>
    <w:unhideWhenUsed/>
    <w:rsid w:val="00A124EC"/>
    <w:pPr>
      <w:spacing w:before="200" w:after="0"/>
      <w:contextualSpacing/>
      <w:jc w:val="right"/>
    </w:pPr>
    <w:rPr>
      <w:color w:val="404040" w:themeColor="text1" w:themeTint="BF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A124EC"/>
    <w:rPr>
      <w:color w:val="404040" w:themeColor="text1" w:themeTint="BF"/>
      <w:szCs w:val="20"/>
    </w:rPr>
  </w:style>
  <w:style w:type="paragraph" w:styleId="Header">
    <w:name w:val="header"/>
    <w:basedOn w:val="Normal"/>
    <w:link w:val="HeaderChar"/>
    <w:uiPriority w:val="99"/>
    <w:unhideWhenUsed/>
    <w:rsid w:val="00A124EC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24EC"/>
  </w:style>
  <w:style w:type="character" w:customStyle="1" w:styleId="Heading3Char">
    <w:name w:val="Heading 3 Char"/>
    <w:basedOn w:val="DefaultParagraphFont"/>
    <w:link w:val="Heading3"/>
    <w:uiPriority w:val="9"/>
    <w:semiHidden/>
    <w:rsid w:val="00374ACF"/>
    <w:rPr>
      <w:rFonts w:asciiTheme="majorHAnsi" w:eastAsiaTheme="majorEastAsia" w:hAnsiTheme="majorHAnsi" w:cstheme="majorBidi"/>
      <w:b/>
      <w:color w:val="0D5975" w:themeColor="accent1" w:themeShade="80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4ACF"/>
    <w:rPr>
      <w:rFonts w:asciiTheme="majorHAnsi" w:eastAsiaTheme="majorEastAsia" w:hAnsiTheme="majorHAnsi" w:cstheme="majorBidi"/>
      <w:i/>
      <w:iCs/>
      <w:color w:val="0D5975" w:themeColor="accent1" w:themeShade="80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4ACF"/>
    <w:rPr>
      <w:rFonts w:asciiTheme="majorHAnsi" w:eastAsiaTheme="majorEastAsia" w:hAnsiTheme="majorHAnsi" w:cstheme="majorBidi"/>
      <w:color w:val="0D5975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4ACF"/>
    <w:rPr>
      <w:rFonts w:asciiTheme="majorHAnsi" w:eastAsiaTheme="majorEastAsia" w:hAnsiTheme="majorHAnsi" w:cstheme="majorBidi"/>
      <w:b/>
      <w:color w:val="0D5975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7065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7065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BlockText">
    <w:name w:val="Block Text"/>
    <w:basedOn w:val="Normal"/>
    <w:uiPriority w:val="99"/>
    <w:semiHidden/>
    <w:unhideWhenUsed/>
    <w:rsid w:val="009B7D25"/>
    <w:pPr>
      <w:pBdr>
        <w:top w:val="single" w:sz="2" w:space="10" w:color="0D5975" w:themeColor="accent1" w:themeShade="80"/>
        <w:left w:val="single" w:sz="2" w:space="10" w:color="0D5975" w:themeColor="accent1" w:themeShade="80"/>
        <w:bottom w:val="single" w:sz="2" w:space="10" w:color="0D5975" w:themeColor="accent1" w:themeShade="80"/>
        <w:right w:val="single" w:sz="2" w:space="10" w:color="0D5975" w:themeColor="accent1" w:themeShade="80"/>
      </w:pBdr>
      <w:ind w:left="1152" w:right="1152"/>
    </w:pPr>
    <w:rPr>
      <w:i/>
      <w:iCs/>
      <w:color w:val="0D5975" w:themeColor="accent1" w:themeShade="80"/>
    </w:rPr>
  </w:style>
  <w:style w:type="character" w:styleId="Hyperlink">
    <w:name w:val="Hyperlink"/>
    <w:basedOn w:val="DefaultParagraphFont"/>
    <w:uiPriority w:val="99"/>
    <w:semiHidden/>
    <w:unhideWhenUsed/>
    <w:rsid w:val="009B7D25"/>
    <w:rPr>
      <w:color w:val="0D5975" w:themeColor="accent1" w:themeShade="80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9B7D25"/>
    <w:pPr>
      <w:pBdr>
        <w:top w:val="single" w:sz="4" w:space="10" w:color="0D5975" w:themeColor="accent1" w:themeShade="80"/>
        <w:bottom w:val="single" w:sz="4" w:space="10" w:color="0D5975" w:themeColor="accent1" w:themeShade="80"/>
      </w:pBdr>
      <w:spacing w:before="360" w:after="360"/>
      <w:ind w:left="864" w:right="864"/>
      <w:jc w:val="center"/>
    </w:pPr>
    <w:rPr>
      <w:i/>
      <w:iCs/>
      <w:color w:val="0D5975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9B7D25"/>
    <w:rPr>
      <w:i/>
      <w:iCs/>
      <w:color w:val="0D5975" w:themeColor="accent1" w:themeShade="8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9B7D25"/>
    <w:rPr>
      <w:i/>
      <w:iCs/>
      <w:color w:val="0D5975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9B7D25"/>
    <w:rPr>
      <w:b/>
      <w:bCs/>
      <w:caps w:val="0"/>
      <w:smallCaps/>
      <w:color w:val="0D5975" w:themeColor="accent1" w:themeShade="80"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B7D25"/>
    <w:pPr>
      <w:outlineLvl w:val="9"/>
    </w:pPr>
  </w:style>
  <w:style w:type="paragraph" w:styleId="MessageHeader">
    <w:name w:val="Message Header"/>
    <w:basedOn w:val="Normal"/>
    <w:link w:val="MessageHeaderChar"/>
    <w:uiPriority w:val="99"/>
    <w:semiHidden/>
    <w:unhideWhenUsed/>
    <w:rsid w:val="009B7D2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color w:val="auto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9B7D25"/>
    <w:rPr>
      <w:rFonts w:asciiTheme="majorHAnsi" w:eastAsiaTheme="majorEastAsia" w:hAnsiTheme="majorHAnsi" w:cstheme="majorBidi"/>
      <w:color w:val="auto"/>
      <w:sz w:val="24"/>
      <w:szCs w:val="24"/>
      <w:shd w:val="pct20" w:color="auto" w:fill="auto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74ACF"/>
    <w:pPr>
      <w:spacing w:after="200" w:line="240" w:lineRule="auto"/>
    </w:pPr>
    <w:rPr>
      <w:i/>
      <w:iCs/>
      <w:color w:val="4B4B4B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4ACF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4ACF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374ACF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374ACF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74ACF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74ACF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374ACF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74ACF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74ACF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74AC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74ACF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374ACF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74ACF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374ACF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74ACF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374ACF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74ACF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74ACF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74ACF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374ACF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4ACF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4ACF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374ACF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374AC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374ACF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374ACF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374ACF"/>
    <w:rPr>
      <w:rFonts w:ascii="Consolas" w:hAnsi="Consolas"/>
      <w:szCs w:val="21"/>
    </w:rPr>
  </w:style>
  <w:style w:type="paragraph" w:styleId="ListParagraph">
    <w:name w:val="List Paragraph"/>
    <w:basedOn w:val="Normal"/>
    <w:uiPriority w:val="34"/>
    <w:unhideWhenUsed/>
    <w:qFormat/>
    <w:rsid w:val="009A48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footer" Target="footer1.xml"/><Relationship Id="rId9" Type="http://schemas.openxmlformats.org/officeDocument/2006/relationships/fontTable" Target="fontTable.xml"/><Relationship Id="rId10" Type="http://schemas.openxmlformats.org/officeDocument/2006/relationships/glossaryDocument" Target="glossary/document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iAmazing/Downloads/tf16392875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6B7604DD0A86854A95358A48FAA794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11006B-1EF6-4142-AB1C-EEB897FDF9F9}"/>
      </w:docPartPr>
      <w:docPartBody>
        <w:p w:rsidR="00DF286E" w:rsidRDefault="00C01CAB">
          <w:pPr>
            <w:pStyle w:val="6B7604DD0A86854A95358A48FAA794AC"/>
          </w:pPr>
          <w:r>
            <w:t>Task</w:t>
          </w:r>
        </w:p>
      </w:docPartBody>
    </w:docPart>
    <w:docPart>
      <w:docPartPr>
        <w:name w:val="6575254FAAF5194C8E8FCA17904030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105866-687D-F54C-9E80-FF6DCBF494C6}"/>
      </w:docPartPr>
      <w:docPartBody>
        <w:p w:rsidR="00DF286E" w:rsidRDefault="00C01CAB">
          <w:pPr>
            <w:pStyle w:val="6575254FAAF5194C8E8FCA17904030AE"/>
          </w:pPr>
          <w:r>
            <w:t>Due Date</w:t>
          </w:r>
        </w:p>
      </w:docPartBody>
    </w:docPart>
    <w:docPart>
      <w:docPartPr>
        <w:name w:val="B6C866BD4CE47640B1259558579A3B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5AFAE9-48C8-194D-8098-D849969C1208}"/>
      </w:docPartPr>
      <w:docPartBody>
        <w:p w:rsidR="00DF286E" w:rsidRDefault="00C01CAB">
          <w:pPr>
            <w:pStyle w:val="B6C866BD4CE47640B1259558579A3B64"/>
          </w:pPr>
          <w:r>
            <w:t>Done</w:t>
          </w:r>
        </w:p>
      </w:docPartBody>
    </w:docPart>
    <w:docPart>
      <w:docPartPr>
        <w:name w:val="2A59BE78D0E84F41BDCFB70E350BCF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121166-B2AE-D748-8192-A058E1558A5A}"/>
      </w:docPartPr>
      <w:docPartBody>
        <w:p w:rsidR="00DF286E" w:rsidRDefault="00C01CAB">
          <w:pPr>
            <w:pStyle w:val="2A59BE78D0E84F41BDCFB70E350BCF5D"/>
          </w:pPr>
          <w:r>
            <w:t>Initials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  <w:font w:name="Segoe UI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1CAB"/>
    <w:rsid w:val="00C01CAB"/>
    <w:rsid w:val="00DE20DE"/>
    <w:rsid w:val="00DF286E"/>
    <w:rsid w:val="00F53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efaultImageDpi w14:val="32767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0A22164A09D83469795CE3DF08A069E">
    <w:name w:val="F0A22164A09D83469795CE3DF08A069E"/>
  </w:style>
  <w:style w:type="paragraph" w:customStyle="1" w:styleId="BE429B7DCA86944DB7ADF4CF35900B29">
    <w:name w:val="BE429B7DCA86944DB7ADF4CF35900B29"/>
  </w:style>
  <w:style w:type="paragraph" w:customStyle="1" w:styleId="C1E6B0239A35064C9257B299A1E45A39">
    <w:name w:val="C1E6B0239A35064C9257B299A1E45A39"/>
  </w:style>
  <w:style w:type="paragraph" w:customStyle="1" w:styleId="BF8895B2ED9C414F8410D6F762536ADC">
    <w:name w:val="BF8895B2ED9C414F8410D6F762536ADC"/>
  </w:style>
  <w:style w:type="paragraph" w:customStyle="1" w:styleId="4AF7185A086E6640B0F5FC4FDA447828">
    <w:name w:val="4AF7185A086E6640B0F5FC4FDA447828"/>
  </w:style>
  <w:style w:type="paragraph" w:customStyle="1" w:styleId="78691E88D976BF42A18699AC68EE7090">
    <w:name w:val="78691E88D976BF42A18699AC68EE7090"/>
  </w:style>
  <w:style w:type="paragraph" w:customStyle="1" w:styleId="6B7604DD0A86854A95358A48FAA794AC">
    <w:name w:val="6B7604DD0A86854A95358A48FAA794AC"/>
  </w:style>
  <w:style w:type="paragraph" w:customStyle="1" w:styleId="6575254FAAF5194C8E8FCA17904030AE">
    <w:name w:val="6575254FAAF5194C8E8FCA17904030AE"/>
  </w:style>
  <w:style w:type="paragraph" w:customStyle="1" w:styleId="B6C866BD4CE47640B1259558579A3B64">
    <w:name w:val="B6C866BD4CE47640B1259558579A3B64"/>
  </w:style>
  <w:style w:type="paragraph" w:customStyle="1" w:styleId="2A59BE78D0E84F41BDCFB70E350BCF5D">
    <w:name w:val="2A59BE78D0E84F41BDCFB70E350BCF5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Office Theme">
  <a:themeElements>
    <a:clrScheme name="Task assignment">
      <a:dk1>
        <a:sysClr val="windowText" lastClr="000000"/>
      </a:dk1>
      <a:lt1>
        <a:sysClr val="window" lastClr="FFFFFF"/>
      </a:lt1>
      <a:dk2>
        <a:srgbClr val="4B4B4B"/>
      </a:dk2>
      <a:lt2>
        <a:srgbClr val="E6E6E6"/>
      </a:lt2>
      <a:accent1>
        <a:srgbClr val="1FB1E6"/>
      </a:accent1>
      <a:accent2>
        <a:srgbClr val="8FB931"/>
      </a:accent2>
      <a:accent3>
        <a:srgbClr val="F78303"/>
      </a:accent3>
      <a:accent4>
        <a:srgbClr val="F0628B"/>
      </a:accent4>
      <a:accent5>
        <a:srgbClr val="A053A5"/>
      </a:accent5>
      <a:accent6>
        <a:srgbClr val="808080"/>
      </a:accent6>
      <a:hlink>
        <a:srgbClr val="1FB1E6"/>
      </a:hlink>
      <a:folHlink>
        <a:srgbClr val="A053A5"/>
      </a:folHlink>
    </a:clrScheme>
    <a:fontScheme name="Century Gothic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tf16392875.dotx</Template>
  <TotalTime>0</TotalTime>
  <Pages>2</Pages>
  <Words>88</Words>
  <Characters>505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Microsoft Office User</dc:creator>
  <cp:keywords/>
  <cp:lastModifiedBy>Microsoft Office User</cp:lastModifiedBy>
  <cp:revision>3</cp:revision>
  <cp:lastPrinted>2017-05-26T02:46:00Z</cp:lastPrinted>
  <dcterms:created xsi:type="dcterms:W3CDTF">2017-05-26T02:46:00Z</dcterms:created>
  <dcterms:modified xsi:type="dcterms:W3CDTF">2017-05-26T02:46:00Z</dcterms:modified>
  <cp:version/>
</cp:coreProperties>
</file>